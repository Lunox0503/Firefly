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02D4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="63" w:afterLines="2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第1章 设计的行为来源</w:t>
      </w:r>
    </w:p>
    <w:p w14:paraId="0F959D2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1.1 设计是人类特有的创造性活动 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8"/>
          <w:szCs w:val="28"/>
          <w:lang w:val="en-US" w:eastAsia="zh-CN" w:bidi="ar"/>
        </w:rPr>
        <w:t>☆</w:t>
      </w:r>
    </w:p>
    <w:p w14:paraId="1DDB7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设计是人类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适应和改造环境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的本能反应，源于人类对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自身生理机能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不足的弥补。最初的石制工具就是改造自然预先构成的石材的结果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09D954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人类正是借助于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武装自己的身体，以抵拼外力、适应环境，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设计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人类创造力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集中体现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DD7EE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7C0F6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马克思认为人类与动物的区别在于</w:t>
      </w:r>
      <w:r>
        <w:rPr>
          <w:rFonts w:hint="default" w:asciiTheme="minorEastAsia" w:hAnsiTheme="minorEastAsia" w:eastAsiaTheme="minorEastAsia" w:cstheme="minorEastAsia"/>
          <w:b/>
          <w:bCs/>
          <w:color w:val="F4B183" w:themeColor="accent2" w:themeTint="99"/>
          <w:sz w:val="24"/>
          <w:szCs w:val="24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人类有自我意识和自我概念，因此人类的“劳动”才是真正的劳动。</w:t>
      </w:r>
    </w:p>
    <w:p w14:paraId="353F57D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10" w:line="288" w:lineRule="auto"/>
        <w:ind w:left="901" w:leftChars="0" w:hanging="482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人类能够不局限于</w:t>
      </w:r>
      <w:r>
        <w:rPr>
          <w:rFonts w:hint="eastAsia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自身尺度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自由地创造。</w:t>
      </w:r>
    </w:p>
    <w:p w14:paraId="4B3319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10" w:line="288" w:lineRule="auto"/>
        <w:ind w:left="901" w:leftChars="0" w:hanging="482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人类的造物行为是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有目的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、有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预见性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的。</w:t>
      </w:r>
    </w:p>
    <w:p w14:paraId="1DC583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firstLine="482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F41010"/>
          <w:spacing w:val="0"/>
          <w:sz w:val="24"/>
          <w:szCs w:val="24"/>
          <w:lang w:val="en-US" w:eastAsia="zh-CN"/>
        </w:rPr>
        <w:t>设计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人类生存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最核心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最重要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的能力。这个能力使得人类能够建造出许多独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特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的栖息地。</w:t>
      </w:r>
    </w:p>
    <w:p w14:paraId="0A78241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34" w:beforeLines="6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1.2 需求是设计行为的原动力 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8"/>
          <w:szCs w:val="28"/>
          <w:lang w:val="en-US" w:eastAsia="zh-CN" w:bidi="ar"/>
        </w:rPr>
        <w:t>☆</w:t>
      </w:r>
    </w:p>
    <w:p w14:paraId="0B032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设计不仅满足人的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物质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需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，还满足人的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精神需求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。设计的本质就是分析人们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不同类型的需求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并为之提供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解决方案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44515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人的需求呈现出一些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共性特征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，美国心理学家亚伯拉罕·哈罗德·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马斯洛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(Abraham Harold Maslow, 1908-1970)将人的需求分为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五个层次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，由低到高排列成金字塔形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</w:p>
    <w:p w14:paraId="2A0F78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10" w:line="288" w:lineRule="auto"/>
        <w:ind w:left="1111" w:leftChars="0" w:hanging="482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需求、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安全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需求、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爱与归属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需求、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尊重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需求、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自我实现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需求。</w:t>
      </w:r>
    </w:p>
    <w:p w14:paraId="7CCF0A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10" w:line="288" w:lineRule="auto"/>
        <w:ind w:left="1111" w:leftChars="0" w:hanging="482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这五个层次也可以概括为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物质需求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精神需求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07EEF55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人类的需求虽有共性特征，但在个体层面和实现形式上却呈现出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多样化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的特点。</w:t>
      </w:r>
    </w:p>
    <w:p w14:paraId="3AE2F5A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afterAutospacing="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人的需求处于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不断变化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之中，新需求的出现促使新的设计形式不断涌现。</w:t>
      </w:r>
      <w:r>
        <w:rPr>
          <w:rFonts w:hint="eastAsia" w:ascii="宋体" w:hAnsi="宋体" w:eastAsia="宋体" w:cs="宋体"/>
          <w:b/>
          <w:bCs/>
          <w:color w:val="00B0F0"/>
          <w:spacing w:val="0"/>
          <w:sz w:val="24"/>
          <w:szCs w:val="24"/>
          <w:lang w:val="en-US" w:eastAsia="zh-CN"/>
        </w:rPr>
        <w:t>☆</w:t>
      </w:r>
      <w:r>
        <w:rPr>
          <w:rFonts w:hint="default" w:ascii="Arial" w:hAnsi="Arial" w:cs="Arial" w:eastAsiaTheme="minorEastAsia"/>
          <w:b/>
          <w:bCs/>
          <w:color w:val="00B0F0"/>
          <w:sz w:val="24"/>
          <w:szCs w:val="24"/>
          <w:lang w:val="en-US" w:eastAsia="zh-CN"/>
        </w:rPr>
        <w:t>↑</w:t>
      </w:r>
    </w:p>
    <w:p w14:paraId="41E675C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388" w:beforeLines="10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1.3 科技是设计发展的基础条件 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8"/>
          <w:szCs w:val="28"/>
          <w:lang w:val="en-US" w:eastAsia="zh-CN" w:bidi="ar"/>
        </w:rPr>
        <w:t>☆</w:t>
      </w:r>
    </w:p>
    <w:p w14:paraId="66CDBE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7" w:beforeLines="17" w:line="288" w:lineRule="auto"/>
        <w:ind w:firstLine="482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科学技术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设计发展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的坚实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基础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，设计师依靠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材料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工具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，在技术条件的限制和技术文明的影响下展开创造活动。科学技术包括对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不同材料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的认识以及对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工艺技术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的掌握等。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8"/>
          <w:szCs w:val="28"/>
          <w:lang w:val="en-US" w:eastAsia="zh-CN" w:bidi="ar"/>
        </w:rPr>
        <w:t>☆</w:t>
      </w:r>
    </w:p>
    <w:p w14:paraId="34593D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7" w:beforeLines="17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每个时期出现的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新材料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新工艺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新技术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都会给设计带来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新形态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新类别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，并成为该时期设计发展的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重要特征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DD7EE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C6F137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材料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是人类制造物品所依赖的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物质来源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，构成了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人类生存和发展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人们对材料特性的深入认知不仅孕育出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新的设计语言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，还推动了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设计理念的发展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26A7A84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10" w:line="288" w:lineRule="auto"/>
        <w:ind w:left="782" w:leftChars="0" w:hanging="363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18世纪末19世纪初，机器大工业生产逐渐渗透到设计的各个领域，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新能源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新动力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带来了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新材料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的广泛运用。</w:t>
      </w:r>
    </w:p>
    <w:p w14:paraId="5DB382E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设计的发展与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技术的革新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紧密相连，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技术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是设计发展的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物质基础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设计是科学技术与社会生活的结合点，通过设计能实现技术的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预期功能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，满足社会对技术的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预期要求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804CA3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10" w:line="288" w:lineRule="auto"/>
        <w:ind w:left="782" w:leftChars="0" w:hanging="363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18世纪60年代至19世纪40年代，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蒸汽机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的广泛应用彻底改变了人类的技术世界，从此开启了以</w:t>
      </w:r>
      <w:r>
        <w:rPr>
          <w:rFonts w:hint="default" w:asciiTheme="minorEastAsia" w:hAnsiTheme="minorEastAsia" w:eastAsiaTheme="minorEastAsia" w:cstheme="minorEastAsia"/>
          <w:b/>
          <w:bCs/>
          <w:color w:val="5B9BD5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机器代替手工劳动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的工业化时代。</w:t>
      </w:r>
    </w:p>
    <w:p w14:paraId="5FEF367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8" w:beforeLines="30" w:line="288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前沿技术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极大地拓展了设计表现的空间，为设计师提供了宽广的创作平台，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同时技术本身承载的思维方式、价值取向也影响着设计师的设计观念和工作方法。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20世纪50年代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世界上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第一台计算机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问世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bookmarkEnd w:id="0"/>
    <w:sectPr>
      <w:footerReference r:id="rId3" w:type="default"/>
      <w:pgSz w:w="11906" w:h="16838"/>
      <w:pgMar w:top="1440" w:right="1587" w:bottom="1440" w:left="1587" w:header="851" w:footer="992" w:gutter="0"/>
      <w:paperSrc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742FF">
    <w:pPr>
      <w:pStyle w:val="11"/>
      <w:rPr>
        <w:rFonts w:hint="eastAsia" w:eastAsia="微软雅黑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31E4E5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31E4E5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8487F"/>
    <w:multiLevelType w:val="singleLevel"/>
    <w:tmpl w:val="B778487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  <w:sz w:val="24"/>
        <w:szCs w:val="24"/>
      </w:rPr>
    </w:lvl>
  </w:abstractNum>
  <w:abstractNum w:abstractNumId="1">
    <w:nsid w:val="C4D94FE0"/>
    <w:multiLevelType w:val="singleLevel"/>
    <w:tmpl w:val="C4D94FE0"/>
    <w:lvl w:ilvl="0" w:tentative="0">
      <w:start w:val="1"/>
      <w:numFmt w:val="bullet"/>
      <w:suff w:val="space"/>
      <w:lvlText w:val=""/>
      <w:lvlJc w:val="left"/>
      <w:pPr>
        <w:ind w:left="780" w:hanging="420"/>
      </w:pPr>
      <w:rPr>
        <w:rFonts w:hint="default" w:ascii="Wingdings" w:hAnsi="Wingdings"/>
        <w:sz w:val="16"/>
        <w:szCs w:val="16"/>
      </w:rPr>
    </w:lvl>
  </w:abstractNum>
  <w:abstractNum w:abstractNumId="2">
    <w:nsid w:val="F62F896F"/>
    <w:multiLevelType w:val="singleLevel"/>
    <w:tmpl w:val="F62F89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3">
    <w:nsid w:val="3677F106"/>
    <w:multiLevelType w:val="singleLevel"/>
    <w:tmpl w:val="3677F106"/>
    <w:lvl w:ilvl="0" w:tentative="0">
      <w:start w:val="1"/>
      <w:numFmt w:val="bullet"/>
      <w:lvlText w:val=""/>
      <w:lvlJc w:val="left"/>
      <w:pPr>
        <w:ind w:left="-60" w:hanging="420"/>
      </w:pPr>
      <w:rPr>
        <w:rFonts w:hint="default" w:ascii="Wingdings" w:hAnsi="Wingdings"/>
      </w:rPr>
    </w:lvl>
  </w:abstractNum>
  <w:abstractNum w:abstractNumId="4">
    <w:nsid w:val="5DBB4D0A"/>
    <w:multiLevelType w:val="singleLevel"/>
    <w:tmpl w:val="5DBB4D0A"/>
    <w:lvl w:ilvl="0" w:tentative="0">
      <w:start w:val="1"/>
      <w:numFmt w:val="decimalEnclosedCircleChinese"/>
      <w:lvlText w:val="%1　"/>
      <w:lvlJc w:val="left"/>
      <w:pPr>
        <w:tabs>
          <w:tab w:val="left" w:pos="420"/>
        </w:tabs>
        <w:ind w:left="552" w:firstLine="400"/>
      </w:pPr>
      <w:rPr>
        <w:rFonts w:hint="eastAsia" w:ascii="Calibri Light" w:hAnsi="Calibri Light"/>
      </w:rPr>
    </w:lvl>
  </w:abstractNum>
  <w:abstractNum w:abstractNumId="5">
    <w:nsid w:val="789B9911"/>
    <w:multiLevelType w:val="singleLevel"/>
    <w:tmpl w:val="789B9911"/>
    <w:lvl w:ilvl="0" w:tentative="0">
      <w:start w:val="1"/>
      <w:numFmt w:val="decimalEnclosedCircleChinese"/>
      <w:lvlText w:val="%1　"/>
      <w:lvlJc w:val="left"/>
      <w:pPr>
        <w:tabs>
          <w:tab w:val="left" w:pos="420"/>
        </w:tabs>
        <w:ind w:left="343" w:firstLine="400"/>
      </w:pPr>
      <w:rPr>
        <w:rFonts w:hint="eastAsia" w:ascii="Calibri Light" w:hAnsi="Calibri Ligh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181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295355F"/>
    <w:rsid w:val="034F484F"/>
    <w:rsid w:val="0450113F"/>
    <w:rsid w:val="07011CC2"/>
    <w:rsid w:val="07075397"/>
    <w:rsid w:val="072B7F42"/>
    <w:rsid w:val="07644792"/>
    <w:rsid w:val="084127BF"/>
    <w:rsid w:val="08AE69CD"/>
    <w:rsid w:val="09203EB9"/>
    <w:rsid w:val="09284798"/>
    <w:rsid w:val="09EB65C7"/>
    <w:rsid w:val="0CB35CD6"/>
    <w:rsid w:val="0CD04D8F"/>
    <w:rsid w:val="0D79660F"/>
    <w:rsid w:val="0E0D6E14"/>
    <w:rsid w:val="0F190E46"/>
    <w:rsid w:val="0F2B6FD9"/>
    <w:rsid w:val="0F2E0A57"/>
    <w:rsid w:val="0F9070A2"/>
    <w:rsid w:val="10196EF9"/>
    <w:rsid w:val="13460919"/>
    <w:rsid w:val="135A02D0"/>
    <w:rsid w:val="137124FF"/>
    <w:rsid w:val="14CD7045"/>
    <w:rsid w:val="16CC054B"/>
    <w:rsid w:val="17127177"/>
    <w:rsid w:val="17985ABB"/>
    <w:rsid w:val="17995D46"/>
    <w:rsid w:val="183C240D"/>
    <w:rsid w:val="18A9301C"/>
    <w:rsid w:val="19A1157D"/>
    <w:rsid w:val="19A70024"/>
    <w:rsid w:val="1AA24D9F"/>
    <w:rsid w:val="1AB217D3"/>
    <w:rsid w:val="1CC3102C"/>
    <w:rsid w:val="1F0B237A"/>
    <w:rsid w:val="1FB27690"/>
    <w:rsid w:val="204C2FF0"/>
    <w:rsid w:val="209E7A53"/>
    <w:rsid w:val="21DA001F"/>
    <w:rsid w:val="22A52C56"/>
    <w:rsid w:val="25FB6F7C"/>
    <w:rsid w:val="2683543F"/>
    <w:rsid w:val="278065DC"/>
    <w:rsid w:val="27A50B7C"/>
    <w:rsid w:val="28DA2E89"/>
    <w:rsid w:val="291142EC"/>
    <w:rsid w:val="2A4254F9"/>
    <w:rsid w:val="2B7A4BE2"/>
    <w:rsid w:val="2D1F32F4"/>
    <w:rsid w:val="2F3000AA"/>
    <w:rsid w:val="2FD92FC4"/>
    <w:rsid w:val="323B4D81"/>
    <w:rsid w:val="3297178C"/>
    <w:rsid w:val="33B71CA0"/>
    <w:rsid w:val="34B70380"/>
    <w:rsid w:val="356474E0"/>
    <w:rsid w:val="360D6B71"/>
    <w:rsid w:val="36E44B5A"/>
    <w:rsid w:val="36E80182"/>
    <w:rsid w:val="370A1FDB"/>
    <w:rsid w:val="37375970"/>
    <w:rsid w:val="381E23B5"/>
    <w:rsid w:val="39D05D60"/>
    <w:rsid w:val="3AAF5655"/>
    <w:rsid w:val="3AE174A3"/>
    <w:rsid w:val="3B0E03AF"/>
    <w:rsid w:val="3B2F4FC9"/>
    <w:rsid w:val="3C152DBD"/>
    <w:rsid w:val="3DC16BD6"/>
    <w:rsid w:val="3F3E27B9"/>
    <w:rsid w:val="3FAF0F8B"/>
    <w:rsid w:val="40D23C76"/>
    <w:rsid w:val="410C3445"/>
    <w:rsid w:val="41B65345"/>
    <w:rsid w:val="42964EEF"/>
    <w:rsid w:val="43100A85"/>
    <w:rsid w:val="43446334"/>
    <w:rsid w:val="448C608F"/>
    <w:rsid w:val="44A84E71"/>
    <w:rsid w:val="44B14E77"/>
    <w:rsid w:val="44B60AB4"/>
    <w:rsid w:val="45AD4CB1"/>
    <w:rsid w:val="45AE0F60"/>
    <w:rsid w:val="45BF33F9"/>
    <w:rsid w:val="477DCE1E"/>
    <w:rsid w:val="48352D0B"/>
    <w:rsid w:val="48546AD3"/>
    <w:rsid w:val="48CB0E7D"/>
    <w:rsid w:val="48E94BB7"/>
    <w:rsid w:val="4AD33DC2"/>
    <w:rsid w:val="4DC16F43"/>
    <w:rsid w:val="4EB92CBE"/>
    <w:rsid w:val="4F795774"/>
    <w:rsid w:val="51160A18"/>
    <w:rsid w:val="527B38CC"/>
    <w:rsid w:val="5363629A"/>
    <w:rsid w:val="543C73FE"/>
    <w:rsid w:val="544A055A"/>
    <w:rsid w:val="55232D59"/>
    <w:rsid w:val="56AA3519"/>
    <w:rsid w:val="573E1E21"/>
    <w:rsid w:val="57B323AE"/>
    <w:rsid w:val="57D91382"/>
    <w:rsid w:val="5A815FD4"/>
    <w:rsid w:val="5B487E91"/>
    <w:rsid w:val="5C6414D7"/>
    <w:rsid w:val="5C9B6DBC"/>
    <w:rsid w:val="5CF9550F"/>
    <w:rsid w:val="5DC258FE"/>
    <w:rsid w:val="5DFE6F3B"/>
    <w:rsid w:val="5EA548FC"/>
    <w:rsid w:val="5EB4477D"/>
    <w:rsid w:val="5EFEBDE8"/>
    <w:rsid w:val="5F1D429B"/>
    <w:rsid w:val="5FCF3D4A"/>
    <w:rsid w:val="60D44C9B"/>
    <w:rsid w:val="621A70C0"/>
    <w:rsid w:val="628C136C"/>
    <w:rsid w:val="62C9149E"/>
    <w:rsid w:val="63D92960"/>
    <w:rsid w:val="65891022"/>
    <w:rsid w:val="65B37C68"/>
    <w:rsid w:val="65F56152"/>
    <w:rsid w:val="66967370"/>
    <w:rsid w:val="67297ED0"/>
    <w:rsid w:val="68CA2609"/>
    <w:rsid w:val="68CC1AED"/>
    <w:rsid w:val="696E2F06"/>
    <w:rsid w:val="698605AD"/>
    <w:rsid w:val="69BB0F42"/>
    <w:rsid w:val="6A637494"/>
    <w:rsid w:val="6BCF62E6"/>
    <w:rsid w:val="6BD82770"/>
    <w:rsid w:val="6CC24BA2"/>
    <w:rsid w:val="6CD3A16D"/>
    <w:rsid w:val="6D535020"/>
    <w:rsid w:val="6DE22867"/>
    <w:rsid w:val="6E5F49A6"/>
    <w:rsid w:val="6EFF20F4"/>
    <w:rsid w:val="6FFF37D2"/>
    <w:rsid w:val="70394BAE"/>
    <w:rsid w:val="7058027F"/>
    <w:rsid w:val="70AA6167"/>
    <w:rsid w:val="70DE2EF1"/>
    <w:rsid w:val="710B2708"/>
    <w:rsid w:val="71E52F59"/>
    <w:rsid w:val="72154D9E"/>
    <w:rsid w:val="75825BCB"/>
    <w:rsid w:val="76842C31"/>
    <w:rsid w:val="78785318"/>
    <w:rsid w:val="78F9372E"/>
    <w:rsid w:val="79222CE5"/>
    <w:rsid w:val="7A4F1436"/>
    <w:rsid w:val="7B95174D"/>
    <w:rsid w:val="7C5F4108"/>
    <w:rsid w:val="7DB0182A"/>
    <w:rsid w:val="7DD53301"/>
    <w:rsid w:val="7E81304E"/>
    <w:rsid w:val="7F79C282"/>
    <w:rsid w:val="7F7B6CAE"/>
    <w:rsid w:val="7FBF6DD0"/>
    <w:rsid w:val="7FCD17FE"/>
    <w:rsid w:val="7FD7E9A0"/>
    <w:rsid w:val="7FE9FBB2"/>
    <w:rsid w:val="7FF23058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968</Words>
  <Characters>1009</Characters>
  <Lines>0</Lines>
  <Paragraphs>0</Paragraphs>
  <TotalTime>3</TotalTime>
  <ScaleCrop>false</ScaleCrop>
  <LinksUpToDate>false</LinksUpToDate>
  <CharactersWithSpaces>1019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ASUS</dc:creator>
  <cp:lastModifiedBy>如风</cp:lastModifiedBy>
  <dcterms:modified xsi:type="dcterms:W3CDTF">2025-10-18T10:13:21Z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eyJoZGlkIjoiYjc5ZGNmYmQ1NmUxNDI5OTY0NTk2MDc4ODJlZDFkZTAiLCJ1c2VySWQiOiIxNjIyNjU2ODcwIn0=</vt:lpwstr>
  </property>
  <property fmtid="{D5CDD505-2E9C-101B-9397-08002B2CF9AE}" pid="6" name="ICV">
    <vt:lpwstr>27D893E7675A4987929922C082235663_13</vt:lpwstr>
  </property>
</Properties>
</file>